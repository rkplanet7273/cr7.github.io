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ECA4B" w14:textId="77777777" w:rsidR="00A641C3" w:rsidRPr="00DF4EAF" w:rsidRDefault="00A641C3">
      <w:p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59B3678D" w14:textId="77777777" w:rsidR="00A641C3" w:rsidRPr="00DF4EAF" w:rsidRDefault="00A641C3">
      <w:p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529870ED" w14:textId="77777777" w:rsidR="00A641C3" w:rsidRPr="00DF4EAF" w:rsidRDefault="00A641C3">
      <w:p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404D2750" w14:textId="72F08CC3" w:rsidR="00A641C3" w:rsidRPr="00DF4EAF" w:rsidRDefault="00000000" w:rsidP="00DF4EAF">
      <w:pPr>
        <w:jc w:val="center"/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ગરદન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નો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દુઃખાવો</w:t>
      </w:r>
      <w:proofErr w:type="spellEnd"/>
    </w:p>
    <w:p w14:paraId="6AEA0E43" w14:textId="77777777" w:rsidR="00A641C3" w:rsidRPr="00DF4EAF" w:rsidRDefault="00000000" w:rsidP="00DF4EA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ગરદન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જમણી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બાજુ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ડાબી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બાજુએ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વારાફરતી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ફેરવી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30321741" w14:textId="77777777" w:rsidR="00A641C3" w:rsidRPr="00DF4EAF" w:rsidRDefault="00000000" w:rsidP="00DF4EA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ગરદન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ઉપર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નીચે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કરો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0CB2D648" w14:textId="77777777" w:rsidR="00A641C3" w:rsidRPr="00DF4EAF" w:rsidRDefault="00000000" w:rsidP="00DF4EA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બંને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હાથ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માંથા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પાછળ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રાખીને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કોણી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નજીક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લાવો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પછી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દૂર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લઈ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જાવ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43D34E70" w14:textId="77777777" w:rsidR="00A641C3" w:rsidRPr="00DF4EAF" w:rsidRDefault="00000000" w:rsidP="00DF4EA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બંને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હાથ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ખંભા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પર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રાખી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કોણી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માંથી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પાછળ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તરફ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ગોળ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ફેરવો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1C750711" w14:textId="77777777" w:rsidR="00A641C3" w:rsidRPr="00DF4EAF" w:rsidRDefault="00000000" w:rsidP="00DF4EA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બંને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ખંભા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એક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સાથે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ઉપર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કરી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૩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સેકન્ડ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સુધી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રોકી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રાખવા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509CCBA0" w14:textId="77777777" w:rsidR="00A641C3" w:rsidRPr="00DF4EAF" w:rsidRDefault="00000000" w:rsidP="00DF4EA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માંથા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નીચે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ઓશીકું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રાખી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માંથા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નીચે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૩સેકન્ડ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દબાવી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રાખવું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2A3C98A9" w14:textId="77777777" w:rsidR="00A641C3" w:rsidRPr="00DF4EAF" w:rsidRDefault="00000000" w:rsidP="00DF4EA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બંને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હાથ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કોણીમાંથી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વાળીને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બંને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કોણી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પાછળ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તરફ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લઈ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જાવ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71B95592" w14:textId="77777777" w:rsidR="00A641C3" w:rsidRPr="00DF4EAF" w:rsidRDefault="00000000" w:rsidP="00DF4EA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જમણા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હાથ</w:t>
      </w:r>
      <w:proofErr w:type="spellEnd"/>
      <w:proofErr w:type="gram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કોણી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માંથી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વાળી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કમર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પાછળ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રાખી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ડાબી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બાજુએ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ગરદન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ડાબા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હાથ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વડે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જુકાવી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આવીજ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રીતે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ડાબા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હાથે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થી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કરવું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6E14BB7F" w14:textId="77777777" w:rsidR="00A641C3" w:rsidRPr="00DF4EAF" w:rsidRDefault="00000000" w:rsidP="00DF4EA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બેસી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દાઢી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નો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ભાગ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પાછળ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તરફ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કરો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2C69E1E9" w14:textId="77777777" w:rsidR="00A641C3" w:rsidRPr="00DF4EAF" w:rsidRDefault="00A641C3">
      <w:p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50C7B56" w14:textId="77777777" w:rsidR="00A641C3" w:rsidRPr="00DF4EAF" w:rsidRDefault="00000000">
      <w:p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ગરદનનાં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દુઃખાવા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પરેજી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</w:t>
      </w:r>
    </w:p>
    <w:p w14:paraId="7AE48E52" w14:textId="77777777" w:rsidR="00A641C3" w:rsidRPr="00DF4EAF" w:rsidRDefault="00000000" w:rsidP="00DF4EA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વજન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ઊંચકવું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નહીં</w:t>
      </w:r>
      <w:proofErr w:type="spellEnd"/>
    </w:p>
    <w:p w14:paraId="2D34D833" w14:textId="77777777" w:rsidR="00A641C3" w:rsidRPr="00DF4EAF" w:rsidRDefault="00000000" w:rsidP="00DF4EA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મોબાઇલ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કોમ્પુટર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પર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વધારે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બેસવું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નહીં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5F56F278" w14:textId="77777777" w:rsidR="00A641C3" w:rsidRPr="00DF4EAF" w:rsidRDefault="00000000" w:rsidP="00DF4EA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વાકા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વળી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કામ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કરવું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નહિ</w:t>
      </w:r>
      <w:proofErr w:type="spellEnd"/>
    </w:p>
    <w:p w14:paraId="25A0CC8C" w14:textId="77777777" w:rsidR="00A641C3" w:rsidRPr="00DF4EAF" w:rsidRDefault="00000000" w:rsidP="00DF4EA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મહિલા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માટે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ભરતકામ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, </w:t>
      </w:r>
      <w:proofErr w:type="spellStart"/>
      <w:proofErr w:type="gram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ટિક્કાકામ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,</w:t>
      </w:r>
      <w:proofErr w:type="gram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સાડી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લાગવા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બેસવું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નહીં</w:t>
      </w:r>
      <w:proofErr w:type="spellEnd"/>
    </w:p>
    <w:p w14:paraId="24D3E05E" w14:textId="77777777" w:rsidR="00A641C3" w:rsidRPr="00DF4EAF" w:rsidRDefault="00000000" w:rsidP="00DF4EA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કચરા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પોતા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ઉભા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પોતાથી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કરવા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6F5330E4" w14:textId="77777777" w:rsidR="00A641C3" w:rsidRPr="00DF4EAF" w:rsidRDefault="00000000" w:rsidP="00DF4EA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ગરમ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પાણીનો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શેક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કરવો</w:t>
      </w:r>
      <w:proofErr w:type="spellEnd"/>
      <w:r w:rsidRPr="00DF4EAF"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65878440" w14:textId="77777777" w:rsidR="00A641C3" w:rsidRPr="00DF4EAF" w:rsidRDefault="00A641C3">
      <w:p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1AE97AF8" w14:textId="77777777" w:rsidR="00A641C3" w:rsidRPr="00DF4EAF" w:rsidRDefault="00A641C3">
      <w:p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A1F4F45" w14:textId="77777777" w:rsidR="00A641C3" w:rsidRPr="00DF4EAF" w:rsidRDefault="00A641C3">
      <w:p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6E30AF01" w14:textId="77777777" w:rsidR="00A641C3" w:rsidRPr="00DF4EAF" w:rsidRDefault="00A641C3">
      <w:p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5CB6A841" w14:textId="77777777" w:rsidR="00A641C3" w:rsidRPr="00DF4EAF" w:rsidRDefault="00A641C3">
      <w:p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6661BF38" w14:textId="77777777" w:rsidR="00A641C3" w:rsidRPr="00DF4EAF" w:rsidRDefault="00A641C3">
      <w:p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4EF1BFFA" w14:textId="77777777" w:rsidR="00A641C3" w:rsidRPr="00DF4EAF" w:rsidRDefault="00A641C3">
      <w:p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B5EC498" w14:textId="77777777" w:rsidR="00A641C3" w:rsidRPr="00DF4EAF" w:rsidRDefault="00A641C3">
      <w:p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6DA8CED6" w14:textId="77777777" w:rsidR="00A641C3" w:rsidRPr="00DF4EAF" w:rsidRDefault="00000000">
      <w:pPr>
        <w:rPr>
          <w:rFonts w:asciiTheme="majorBidi" w:eastAsia="微软雅黑 Light" w:hAnsiTheme="majorBidi" w:cstheme="majorBidi"/>
          <w:i/>
          <w:iCs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DF4EAF">
        <w:rPr>
          <w:rFonts w:asciiTheme="majorBidi" w:eastAsia="微软雅黑 Light" w:hAnsiTheme="majorBidi" w:cstheme="majorBidi"/>
          <w:i/>
          <w:iCs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Enter here...</w:t>
      </w:r>
    </w:p>
    <w:p w14:paraId="0013DCDC" w14:textId="77777777" w:rsidR="00A641C3" w:rsidRPr="00DF4EAF" w:rsidRDefault="00A641C3">
      <w:pPr>
        <w:rPr>
          <w:rFonts w:asciiTheme="majorBidi" w:hAnsiTheme="majorBidi" w:cstheme="majorBidi"/>
          <w:sz w:val="20"/>
          <w:szCs w:val="20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sectPr w:rsidR="00A641C3" w:rsidRPr="00DF4EAF">
      <w:headerReference w:type="default" r:id="rId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12CA3" w14:textId="77777777" w:rsidR="00331AF6" w:rsidRDefault="00331AF6">
      <w:r>
        <w:separator/>
      </w:r>
    </w:p>
  </w:endnote>
  <w:endnote w:type="continuationSeparator" w:id="0">
    <w:p w14:paraId="0F41FA43" w14:textId="77777777" w:rsidR="00331AF6" w:rsidRDefault="00331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微软雅黑 Light">
    <w:altName w:val="Microsoft YaHei"/>
    <w:charset w:val="86"/>
    <w:family w:val="auto"/>
    <w:pitch w:val="default"/>
    <w:sig w:usb0="80000287" w:usb1="2ACF001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A7DF9" w14:textId="77777777" w:rsidR="00331AF6" w:rsidRDefault="00331AF6">
      <w:r>
        <w:separator/>
      </w:r>
    </w:p>
  </w:footnote>
  <w:footnote w:type="continuationSeparator" w:id="0">
    <w:p w14:paraId="5B11FA8B" w14:textId="77777777" w:rsidR="00331AF6" w:rsidRDefault="00331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C0813" w14:textId="77777777" w:rsidR="00A641C3" w:rsidRDefault="00000000">
    <w:pPr>
      <w:pStyle w:val="Header"/>
    </w:pPr>
    <w:r>
      <w:rPr>
        <w:rFonts w:hint="eastAsia"/>
        <w:noProof/>
      </w:rPr>
      <w:drawing>
        <wp:anchor distT="0" distB="0" distL="0" distR="0" simplePos="0" relativeHeight="2" behindDoc="1" locked="0" layoutInCell="1" allowOverlap="1" wp14:anchorId="09ECD6E0" wp14:editId="5DFC0A44">
          <wp:simplePos x="0" y="0"/>
          <wp:positionH relativeFrom="column">
            <wp:posOffset>-1188085</wp:posOffset>
          </wp:positionH>
          <wp:positionV relativeFrom="paragraph">
            <wp:posOffset>-608965</wp:posOffset>
          </wp:positionV>
          <wp:extent cx="7665085" cy="10819130"/>
          <wp:effectExtent l="0" t="0" r="635" b="1270"/>
          <wp:wrapNone/>
          <wp:docPr id="4097" name="图片 1" descr="千库网18e9a9c60326bf0c92969c6e8683fa5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7665085" cy="10819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93FB0"/>
    <w:multiLevelType w:val="hybridMultilevel"/>
    <w:tmpl w:val="F48E84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62738A"/>
    <w:multiLevelType w:val="hybridMultilevel"/>
    <w:tmpl w:val="7B1EA7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0719880">
    <w:abstractNumId w:val="1"/>
  </w:num>
  <w:num w:numId="2" w16cid:durableId="1219785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1C3"/>
    <w:rsid w:val="00331AF6"/>
    <w:rsid w:val="004E0FE8"/>
    <w:rsid w:val="00A641C3"/>
    <w:rsid w:val="00DF4EAF"/>
    <w:rsid w:val="00F33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AEAF37"/>
  <w15:docId w15:val="{E61C026A-816B-44A2-AD75-5F2CAE2C0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SimSun"/>
        <w:lang w:val="en-IN" w:eastAsia="en-IN" w:bidi="gu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ListParagraph">
    <w:name w:val="List Paragraph"/>
    <w:basedOn w:val="Normal"/>
    <w:uiPriority w:val="34"/>
    <w:qFormat/>
    <w:rsid w:val="00DF4E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86137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TotalTime>0</TotalTime>
  <Pages>2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964</dc:creator>
  <cp:lastModifiedBy>nitakhant17896@gmail.com</cp:lastModifiedBy>
  <cp:revision>2</cp:revision>
  <dcterms:created xsi:type="dcterms:W3CDTF">2023-02-28T18:29:00Z</dcterms:created>
  <dcterms:modified xsi:type="dcterms:W3CDTF">2023-02-28T18:29:00Z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  <property fmtid="{D5CDD505-2E9C-101B-9397-08002B2CF9AE}" pid="3" name="ICV">
    <vt:lpwstr>1539d0a2f33a47c1a34c3a39ab220420</vt:lpwstr>
  </property>
</Properties>
</file>